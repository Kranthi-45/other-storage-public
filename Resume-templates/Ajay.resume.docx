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15ACC85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BE1CEF2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7FF9EF9" wp14:editId="078A874D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A05E1E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7FF9EF9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18A05E1E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0CCECE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0AA708E" w14:textId="75805FEC" w:rsidR="00354B87" w:rsidRPr="00354B87" w:rsidRDefault="00354B87" w:rsidP="00354B87">
            <w:pPr>
              <w:pStyle w:val="Title"/>
            </w:pPr>
            <w:r>
              <w:t>Ajay</w:t>
            </w:r>
            <w:r w:rsidR="003D1B71" w:rsidRPr="00310F17">
              <w:br/>
            </w:r>
            <w:proofErr w:type="spellStart"/>
            <w:r w:rsidR="006C179C">
              <w:t>K</w:t>
            </w:r>
            <w:r>
              <w:t>oluguri</w:t>
            </w:r>
            <w:proofErr w:type="spellEnd"/>
          </w:p>
        </w:tc>
      </w:tr>
      <w:tr w:rsidR="003D1B71" w14:paraId="6E260E27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08F43EC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32D67B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6955F2E4" w14:textId="5D2488C7" w:rsidR="002B2C76" w:rsidRDefault="002B2C76" w:rsidP="002B2C76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EDUCATION</w:t>
            </w:r>
          </w:p>
          <w:p w14:paraId="55E80C12" w14:textId="1286610D" w:rsidR="002B2C76" w:rsidRDefault="002B2C76" w:rsidP="002B2C76">
            <w:pPr>
              <w:pStyle w:val="Dates"/>
            </w:pPr>
            <w:proofErr w:type="spellStart"/>
            <w:proofErr w:type="gramStart"/>
            <w:r>
              <w:t>B.Tech</w:t>
            </w:r>
            <w:proofErr w:type="spellEnd"/>
            <w:proofErr w:type="gramEnd"/>
            <w:r>
              <w:t xml:space="preserve"> :</w:t>
            </w:r>
          </w:p>
          <w:p w14:paraId="4845DB55" w14:textId="42E35555" w:rsidR="002B2C76" w:rsidRDefault="002B2C76" w:rsidP="002B2C76">
            <w:pPr>
              <w:pStyle w:val="Information"/>
            </w:pPr>
          </w:p>
          <w:p w14:paraId="7646564C" w14:textId="5F604283" w:rsidR="002B2C76" w:rsidRDefault="002B2C76" w:rsidP="00E05740">
            <w:pPr>
              <w:pStyle w:val="Experience"/>
            </w:pPr>
            <w:proofErr w:type="spellStart"/>
            <w:r>
              <w:t>Indur</w:t>
            </w:r>
            <w:proofErr w:type="spellEnd"/>
            <w:r>
              <w:t xml:space="preserve"> institution of </w:t>
            </w:r>
            <w:proofErr w:type="spellStart"/>
            <w:proofErr w:type="gramStart"/>
            <w:r>
              <w:t>technology,Siddipet</w:t>
            </w:r>
            <w:proofErr w:type="spellEnd"/>
            <w:proofErr w:type="gramEnd"/>
            <w:r>
              <w:t xml:space="preserve"> [09/2020-Present]</w:t>
            </w:r>
          </w:p>
          <w:p w14:paraId="061D6AD1" w14:textId="5318DF6B" w:rsidR="00F13467" w:rsidRDefault="00F13467" w:rsidP="002B2C76">
            <w:pPr>
              <w:pStyle w:val="Dates"/>
            </w:pPr>
            <w:r>
              <w:t>Diploma in Mechanical Engineering</w:t>
            </w:r>
          </w:p>
          <w:p w14:paraId="7C40009B" w14:textId="4F86BE08" w:rsidR="00F13467" w:rsidRDefault="00F13467" w:rsidP="002B2C76">
            <w:pPr>
              <w:pStyle w:val="Dates"/>
            </w:pPr>
          </w:p>
          <w:p w14:paraId="7F3507A7" w14:textId="0990AF3B" w:rsidR="00F13467" w:rsidRDefault="00F13467" w:rsidP="00F13467">
            <w:pPr>
              <w:pStyle w:val="Experience"/>
            </w:pPr>
            <w:proofErr w:type="spellStart"/>
            <w:r>
              <w:t>S.R.R.</w:t>
            </w:r>
            <w:proofErr w:type="gramStart"/>
            <w:r>
              <w:t>S.Government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Polytechnic,Sircilla</w:t>
            </w:r>
            <w:proofErr w:type="spellEnd"/>
            <w:r>
              <w:t>[06/2017-09/2020]</w:t>
            </w:r>
          </w:p>
          <w:p w14:paraId="0E9F2E3F" w14:textId="1DCFA6A6" w:rsidR="00F13467" w:rsidRDefault="00F13467" w:rsidP="00F13467">
            <w:pPr>
              <w:pStyle w:val="Dates"/>
            </w:pPr>
            <w:proofErr w:type="gramStart"/>
            <w:r>
              <w:t>S.S.C :</w:t>
            </w:r>
            <w:proofErr w:type="gramEnd"/>
          </w:p>
          <w:p w14:paraId="1BA6E3A1" w14:textId="6C774A96" w:rsidR="00F13467" w:rsidRDefault="00F13467" w:rsidP="00F13467">
            <w:pPr>
              <w:pStyle w:val="Dates"/>
            </w:pPr>
          </w:p>
          <w:p w14:paraId="3775580D" w14:textId="7AD6BFE5" w:rsidR="00F13467" w:rsidRDefault="00E05740" w:rsidP="00E05740">
            <w:pPr>
              <w:pStyle w:val="Experience"/>
            </w:pPr>
            <w:r>
              <w:t xml:space="preserve">Z.P.H.S </w:t>
            </w:r>
            <w:proofErr w:type="spellStart"/>
            <w:r>
              <w:t>Neralla</w:t>
            </w:r>
            <w:proofErr w:type="spellEnd"/>
            <w:r>
              <w:t xml:space="preserve"> [16/06/20212]</w:t>
            </w:r>
          </w:p>
          <w:p w14:paraId="1B8C9EF7" w14:textId="154FF8A4" w:rsidR="00E05740" w:rsidRPr="002B2C76" w:rsidRDefault="00E05740" w:rsidP="00E05740">
            <w:pPr>
              <w:pStyle w:val="Experience"/>
            </w:pPr>
            <w:r>
              <w:t xml:space="preserve">P.S </w:t>
            </w:r>
            <w:proofErr w:type="spellStart"/>
            <w:r>
              <w:t>Desaipally</w:t>
            </w:r>
            <w:proofErr w:type="spellEnd"/>
            <w:r>
              <w:t xml:space="preserve"> [2007-2012]</w:t>
            </w:r>
          </w:p>
          <w:p w14:paraId="297CCB75" w14:textId="550CC554" w:rsidR="003D1B71" w:rsidRPr="00E572D6" w:rsidRDefault="00283933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14:paraId="18CA769D" w14:textId="14D5F11E" w:rsidR="00283933" w:rsidRDefault="00283933" w:rsidP="00283933">
            <w:pPr>
              <w:pStyle w:val="ListBullet"/>
            </w:pPr>
            <w:r>
              <w:t>Hard working</w:t>
            </w:r>
          </w:p>
          <w:p w14:paraId="6E8FB841" w14:textId="329AF065" w:rsidR="00283933" w:rsidRDefault="00283933" w:rsidP="00283933">
            <w:pPr>
              <w:pStyle w:val="ListBullet"/>
            </w:pPr>
            <w:r>
              <w:t>Self-management skills</w:t>
            </w:r>
          </w:p>
          <w:p w14:paraId="7D0525B5" w14:textId="371812B1" w:rsidR="00283933" w:rsidRDefault="00283933" w:rsidP="00283933">
            <w:pPr>
              <w:pStyle w:val="ListBullet"/>
            </w:pPr>
            <w:r>
              <w:t xml:space="preserve">Effective communication skills </w:t>
            </w:r>
          </w:p>
          <w:p w14:paraId="3191D370" w14:textId="2B36A0CF" w:rsidR="00283933" w:rsidRPr="00740017" w:rsidRDefault="00283933" w:rsidP="00283933">
            <w:pPr>
              <w:pStyle w:val="ListBullet"/>
            </w:pPr>
            <w:r>
              <w:t>Attention to detail</w:t>
            </w:r>
          </w:p>
          <w:p w14:paraId="1F6AB716" w14:textId="1FB448EF" w:rsidR="003D1B71" w:rsidRPr="00E572D6" w:rsidRDefault="00283933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PERSONAL PROJECT</w:t>
            </w:r>
          </w:p>
          <w:p w14:paraId="5BFE85A2" w14:textId="4EB551D6" w:rsidR="003D1B71" w:rsidRPr="00740017" w:rsidRDefault="006C01A4" w:rsidP="006C01A4">
            <w:pPr>
              <w:pStyle w:val="ListBullet"/>
            </w:pPr>
            <w:r>
              <w:t>360 Drilling Machine</w:t>
            </w:r>
          </w:p>
          <w:p w14:paraId="4E596BFF" w14:textId="0706D964" w:rsidR="003D1B71" w:rsidRPr="00E572D6" w:rsidRDefault="006C01A4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CERTIFICATES</w:t>
            </w:r>
          </w:p>
          <w:p w14:paraId="021ACB27" w14:textId="038FDAE7" w:rsidR="006C01A4" w:rsidRDefault="006C01A4" w:rsidP="006C01A4">
            <w:pPr>
              <w:pStyle w:val="ListBullet"/>
            </w:pPr>
            <w:r>
              <w:t>Apprenticeship certificate as trainee technician</w:t>
            </w:r>
          </w:p>
          <w:p w14:paraId="6E60A447" w14:textId="77777777" w:rsidR="003D1B71" w:rsidRDefault="006C01A4" w:rsidP="00AC6C7E">
            <w:r>
              <w:t xml:space="preserve"> </w:t>
            </w:r>
            <w:r>
              <w:t xml:space="preserve">      </w:t>
            </w:r>
            <w:r>
              <w:t>(11/2019 - 03/2020)</w:t>
            </w:r>
          </w:p>
          <w:p w14:paraId="0C8B26EA" w14:textId="56A57280" w:rsidR="006C01A4" w:rsidRDefault="006C01A4" w:rsidP="006C01A4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LANGUAGES</w:t>
            </w:r>
          </w:p>
          <w:p w14:paraId="24268453" w14:textId="0F0110D6" w:rsidR="006C01A4" w:rsidRDefault="006C01A4" w:rsidP="006C01A4">
            <w:pPr>
              <w:pStyle w:val="ListBullet"/>
            </w:pPr>
            <w:r>
              <w:t>Telugu</w:t>
            </w:r>
          </w:p>
          <w:p w14:paraId="36EF9A3D" w14:textId="2441B8D8" w:rsidR="006C01A4" w:rsidRDefault="006C01A4" w:rsidP="006C01A4">
            <w:pPr>
              <w:pStyle w:val="ListBullet"/>
            </w:pPr>
            <w:r>
              <w:t>Hindi</w:t>
            </w:r>
          </w:p>
          <w:p w14:paraId="053C7C16" w14:textId="77777777" w:rsidR="006C01A4" w:rsidRDefault="006C01A4" w:rsidP="006C01A4">
            <w:pPr>
              <w:pStyle w:val="ListBullet"/>
            </w:pPr>
            <w:r>
              <w:t xml:space="preserve">English </w:t>
            </w:r>
          </w:p>
          <w:p w14:paraId="0D2E0A92" w14:textId="47B950C3" w:rsidR="00A81C4B" w:rsidRPr="00A81C4B" w:rsidRDefault="00760C72" w:rsidP="00A81C4B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INTEREST</w:t>
            </w:r>
            <w:r w:rsidR="00A81C4B">
              <w:rPr>
                <w:rFonts w:ascii="Calibri" w:hAnsi="Calibri" w:cs="Calibri"/>
                <w:color w:val="0072C7"/>
              </w:rPr>
              <w:t>S</w:t>
            </w:r>
          </w:p>
          <w:p w14:paraId="032AFD71" w14:textId="1AEE6E5F" w:rsidR="006C01A4" w:rsidRDefault="00760C72" w:rsidP="00760C72">
            <w:pPr>
              <w:pStyle w:val="ListBullet"/>
            </w:pPr>
            <w:r>
              <w:t>Travelling</w:t>
            </w:r>
          </w:p>
          <w:p w14:paraId="480CFD84" w14:textId="04D1A83F" w:rsidR="00760C72" w:rsidRPr="006C01A4" w:rsidRDefault="00760C72" w:rsidP="00760C72">
            <w:pPr>
              <w:pStyle w:val="ListBullet"/>
            </w:pPr>
            <w:r>
              <w:t>Chess</w:t>
            </w:r>
          </w:p>
          <w:p w14:paraId="6AF9908A" w14:textId="77777777" w:rsidR="006C01A4" w:rsidRPr="006C01A4" w:rsidRDefault="006C01A4" w:rsidP="006C01A4">
            <w:pPr>
              <w:pStyle w:val="ListBullet"/>
              <w:numPr>
                <w:ilvl w:val="0"/>
                <w:numId w:val="0"/>
              </w:numPr>
              <w:ind w:left="360"/>
            </w:pPr>
          </w:p>
          <w:p w14:paraId="6622AD9A" w14:textId="77777777" w:rsidR="006C01A4" w:rsidRPr="006C01A4" w:rsidRDefault="006C01A4" w:rsidP="006C01A4">
            <w:pPr>
              <w:pStyle w:val="ListBullet"/>
              <w:numPr>
                <w:ilvl w:val="0"/>
                <w:numId w:val="0"/>
              </w:numPr>
              <w:ind w:left="360"/>
            </w:pPr>
          </w:p>
          <w:p w14:paraId="5790EECD" w14:textId="4CC64C0E" w:rsidR="006C01A4" w:rsidRPr="0056708E" w:rsidRDefault="006C01A4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4A34C9C5" w14:textId="77777777" w:rsidTr="003D1B71">
        <w:trPr>
          <w:trHeight w:val="1164"/>
        </w:trPr>
        <w:tc>
          <w:tcPr>
            <w:tcW w:w="720" w:type="dxa"/>
          </w:tcPr>
          <w:p w14:paraId="44F9ECA6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2F86728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E9A54F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1BAE6CC" w14:textId="77777777" w:rsidR="003D1B71" w:rsidRPr="00590471" w:rsidRDefault="003D1B71" w:rsidP="00222466"/>
        </w:tc>
      </w:tr>
      <w:tr w:rsidR="003D1B71" w14:paraId="28D7A5FD" w14:textId="77777777" w:rsidTr="003D1B71">
        <w:trPr>
          <w:trHeight w:val="543"/>
        </w:trPr>
        <w:tc>
          <w:tcPr>
            <w:tcW w:w="720" w:type="dxa"/>
          </w:tcPr>
          <w:p w14:paraId="662D641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6663BF8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86D000" wp14:editId="32E65F8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6B3BA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B1782F8" w14:textId="34006411" w:rsidR="003D1B71" w:rsidRPr="00380FD1" w:rsidRDefault="006C179C" w:rsidP="00380FD1">
            <w:pPr>
              <w:pStyle w:val="Information"/>
            </w:pPr>
            <w:r>
              <w:t>H.NO:2-15</w:t>
            </w:r>
          </w:p>
          <w:p w14:paraId="583424C8" w14:textId="77777777" w:rsidR="006C179C" w:rsidRDefault="006C179C" w:rsidP="00380FD1">
            <w:pPr>
              <w:pStyle w:val="Information"/>
            </w:pPr>
            <w:proofErr w:type="spellStart"/>
            <w:r>
              <w:t>Desaipally</w:t>
            </w:r>
            <w:proofErr w:type="spellEnd"/>
            <w:r>
              <w:t>,</w:t>
            </w:r>
          </w:p>
          <w:p w14:paraId="600830E5" w14:textId="27706E3E" w:rsidR="003D1B71" w:rsidRPr="00380FD1" w:rsidRDefault="006C179C" w:rsidP="00380FD1">
            <w:pPr>
              <w:pStyle w:val="Information"/>
            </w:pPr>
            <w:proofErr w:type="spellStart"/>
            <w:proofErr w:type="gramStart"/>
            <w:r>
              <w:t>Dist;Rajanna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Sircilla</w:t>
            </w:r>
            <w:proofErr w:type="spellEnd"/>
          </w:p>
        </w:tc>
        <w:tc>
          <w:tcPr>
            <w:tcW w:w="423" w:type="dxa"/>
            <w:vMerge/>
          </w:tcPr>
          <w:p w14:paraId="3548A20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E7BA78D" w14:textId="77777777" w:rsidR="003D1B71" w:rsidRDefault="003D1B71" w:rsidP="005801E5">
            <w:pPr>
              <w:pStyle w:val="Heading1"/>
            </w:pPr>
          </w:p>
        </w:tc>
      </w:tr>
      <w:tr w:rsidR="003D1B71" w14:paraId="316E2EE9" w14:textId="77777777" w:rsidTr="003D1B71">
        <w:trPr>
          <w:trHeight w:val="183"/>
        </w:trPr>
        <w:tc>
          <w:tcPr>
            <w:tcW w:w="720" w:type="dxa"/>
          </w:tcPr>
          <w:p w14:paraId="7407A59C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469558B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803A9B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F927A63" w14:textId="77777777" w:rsidR="003D1B71" w:rsidRDefault="003D1B71" w:rsidP="005801E5">
            <w:pPr>
              <w:pStyle w:val="Heading1"/>
            </w:pPr>
          </w:p>
        </w:tc>
      </w:tr>
      <w:tr w:rsidR="003D1B71" w14:paraId="3040B541" w14:textId="77777777" w:rsidTr="003D1B71">
        <w:trPr>
          <w:trHeight w:val="624"/>
        </w:trPr>
        <w:tc>
          <w:tcPr>
            <w:tcW w:w="720" w:type="dxa"/>
          </w:tcPr>
          <w:p w14:paraId="6B0A7FBA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CD2EFAB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AEA80A0" wp14:editId="21554CC6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B70AEE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3413895" w14:textId="16FFFE48" w:rsidR="003D1B71" w:rsidRPr="00380FD1" w:rsidRDefault="00A040C1" w:rsidP="00380FD1">
            <w:pPr>
              <w:pStyle w:val="Information"/>
            </w:pPr>
            <w:r>
              <w:t>8106769187</w:t>
            </w:r>
          </w:p>
        </w:tc>
        <w:tc>
          <w:tcPr>
            <w:tcW w:w="423" w:type="dxa"/>
            <w:vMerge/>
          </w:tcPr>
          <w:p w14:paraId="48246E3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8A515C3" w14:textId="77777777" w:rsidR="003D1B71" w:rsidRDefault="003D1B71" w:rsidP="005801E5">
            <w:pPr>
              <w:pStyle w:val="Heading1"/>
            </w:pPr>
          </w:p>
        </w:tc>
      </w:tr>
      <w:tr w:rsidR="003D1B71" w14:paraId="4BE071FF" w14:textId="77777777" w:rsidTr="003D1B71">
        <w:trPr>
          <w:trHeight w:val="183"/>
        </w:trPr>
        <w:tc>
          <w:tcPr>
            <w:tcW w:w="720" w:type="dxa"/>
          </w:tcPr>
          <w:p w14:paraId="3D76492B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DE1C631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97D424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563AC94" w14:textId="77777777" w:rsidR="003D1B71" w:rsidRDefault="003D1B71" w:rsidP="005801E5">
            <w:pPr>
              <w:pStyle w:val="Heading1"/>
            </w:pPr>
          </w:p>
        </w:tc>
      </w:tr>
      <w:tr w:rsidR="003D1B71" w14:paraId="6DC6CE3B" w14:textId="77777777" w:rsidTr="003D1B71">
        <w:trPr>
          <w:trHeight w:val="633"/>
        </w:trPr>
        <w:tc>
          <w:tcPr>
            <w:tcW w:w="720" w:type="dxa"/>
          </w:tcPr>
          <w:p w14:paraId="7C82215E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7471C45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06F08D1" wp14:editId="1EB21F4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9001F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E144620" w14:textId="2DF7F7CB" w:rsidR="003D1B71" w:rsidRPr="00380FD1" w:rsidRDefault="006C179C" w:rsidP="00380FD1">
            <w:pPr>
              <w:pStyle w:val="Information"/>
            </w:pPr>
            <w:r>
              <w:t>Koluguriajay123@gmail.com</w:t>
            </w:r>
          </w:p>
        </w:tc>
        <w:tc>
          <w:tcPr>
            <w:tcW w:w="423" w:type="dxa"/>
            <w:vMerge/>
          </w:tcPr>
          <w:p w14:paraId="1AD3294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1E3086B" w14:textId="77777777" w:rsidR="003D1B71" w:rsidRDefault="003D1B71" w:rsidP="005801E5">
            <w:pPr>
              <w:pStyle w:val="Heading1"/>
            </w:pPr>
          </w:p>
        </w:tc>
      </w:tr>
      <w:tr w:rsidR="003D1B71" w14:paraId="35504A32" w14:textId="77777777" w:rsidTr="003D1B71">
        <w:trPr>
          <w:trHeight w:val="174"/>
        </w:trPr>
        <w:tc>
          <w:tcPr>
            <w:tcW w:w="720" w:type="dxa"/>
          </w:tcPr>
          <w:p w14:paraId="7EE293B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54984B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074FAA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2BFDB64" w14:textId="77777777" w:rsidR="003D1B71" w:rsidRDefault="003D1B71" w:rsidP="005801E5">
            <w:pPr>
              <w:pStyle w:val="Heading1"/>
            </w:pPr>
          </w:p>
        </w:tc>
      </w:tr>
      <w:tr w:rsidR="003D1B71" w14:paraId="1BFFE815" w14:textId="77777777" w:rsidTr="003D1B71">
        <w:trPr>
          <w:trHeight w:val="633"/>
        </w:trPr>
        <w:tc>
          <w:tcPr>
            <w:tcW w:w="720" w:type="dxa"/>
          </w:tcPr>
          <w:p w14:paraId="643B2E5A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D6E0E25" w14:textId="53674CC8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122182B4" w14:textId="5E08A04A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2A9FDE07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2157394" w14:textId="77777777" w:rsidR="003D1B71" w:rsidRDefault="003D1B71" w:rsidP="005801E5">
            <w:pPr>
              <w:pStyle w:val="Heading1"/>
            </w:pPr>
          </w:p>
        </w:tc>
      </w:tr>
      <w:tr w:rsidR="003D1B71" w14:paraId="1512EAB2" w14:textId="77777777" w:rsidTr="003D1B71">
        <w:trPr>
          <w:trHeight w:val="2448"/>
        </w:trPr>
        <w:tc>
          <w:tcPr>
            <w:tcW w:w="720" w:type="dxa"/>
          </w:tcPr>
          <w:p w14:paraId="43773602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F5FD666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2AB0E192" w14:textId="77777777" w:rsidR="003D1B71" w:rsidRDefault="003D1B71" w:rsidP="00222466"/>
        </w:tc>
        <w:tc>
          <w:tcPr>
            <w:tcW w:w="6607" w:type="dxa"/>
            <w:vMerge/>
          </w:tcPr>
          <w:p w14:paraId="5ECA61B3" w14:textId="77777777" w:rsidR="003D1B71" w:rsidRDefault="003D1B71" w:rsidP="00222466"/>
        </w:tc>
      </w:tr>
    </w:tbl>
    <w:p w14:paraId="11C259E7" w14:textId="77777777" w:rsidR="007F5B63" w:rsidRPr="00CE1E3D" w:rsidRDefault="007F5B63" w:rsidP="006D79A8">
      <w:pPr>
        <w:pStyle w:val="BodyText"/>
      </w:pPr>
    </w:p>
    <w:sectPr w:rsidR="007F5B63" w:rsidRPr="00CE1E3D" w:rsidSect="008662F9">
      <w:headerReference w:type="default" r:id="rId18"/>
      <w:type w:val="continuous"/>
      <w:pgSz w:w="11906" w:h="16838" w:code="9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E4F89" w14:textId="77777777" w:rsidR="009D0EE0" w:rsidRDefault="009D0EE0" w:rsidP="00590471">
      <w:r>
        <w:separator/>
      </w:r>
    </w:p>
  </w:endnote>
  <w:endnote w:type="continuationSeparator" w:id="0">
    <w:p w14:paraId="242DF6DD" w14:textId="77777777" w:rsidR="009D0EE0" w:rsidRDefault="009D0EE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7FDB3" w14:textId="77777777" w:rsidR="009D0EE0" w:rsidRDefault="009D0EE0" w:rsidP="00590471">
      <w:r>
        <w:separator/>
      </w:r>
    </w:p>
  </w:footnote>
  <w:footnote w:type="continuationSeparator" w:id="0">
    <w:p w14:paraId="58A33E9E" w14:textId="77777777" w:rsidR="009D0EE0" w:rsidRDefault="009D0EE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4658A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1C1A6B7" wp14:editId="2D25A7BA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212CE8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0195C7A"/>
    <w:multiLevelType w:val="hybridMultilevel"/>
    <w:tmpl w:val="35A2086E"/>
    <w:lvl w:ilvl="0" w:tplc="40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2240A"/>
    <w:multiLevelType w:val="hybridMultilevel"/>
    <w:tmpl w:val="D252364C"/>
    <w:lvl w:ilvl="0" w:tplc="57FAA956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479B8"/>
    <w:multiLevelType w:val="hybridMultilevel"/>
    <w:tmpl w:val="398C1BC8"/>
    <w:lvl w:ilvl="0" w:tplc="6D583DD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5121C"/>
    <w:multiLevelType w:val="hybridMultilevel"/>
    <w:tmpl w:val="D1C05370"/>
    <w:lvl w:ilvl="0" w:tplc="40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FC6F48"/>
    <w:multiLevelType w:val="hybridMultilevel"/>
    <w:tmpl w:val="1AC6966A"/>
    <w:lvl w:ilvl="0" w:tplc="40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4D10A7"/>
    <w:multiLevelType w:val="hybridMultilevel"/>
    <w:tmpl w:val="63866636"/>
    <w:lvl w:ilvl="0" w:tplc="D666B23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41F8C"/>
    <w:multiLevelType w:val="hybridMultilevel"/>
    <w:tmpl w:val="9F1CA29C"/>
    <w:lvl w:ilvl="0" w:tplc="18EC684C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13A38"/>
    <w:multiLevelType w:val="hybridMultilevel"/>
    <w:tmpl w:val="B30EA33C"/>
    <w:lvl w:ilvl="0" w:tplc="40090001">
      <w:start w:val="19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0D0117"/>
    <w:multiLevelType w:val="hybridMultilevel"/>
    <w:tmpl w:val="6918136E"/>
    <w:lvl w:ilvl="0" w:tplc="83362E2A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8502A0"/>
    <w:multiLevelType w:val="hybridMultilevel"/>
    <w:tmpl w:val="9014FB26"/>
    <w:lvl w:ilvl="0" w:tplc="1C60D194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E57147"/>
    <w:multiLevelType w:val="hybridMultilevel"/>
    <w:tmpl w:val="C2282A9A"/>
    <w:lvl w:ilvl="0" w:tplc="744CF092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830273"/>
    <w:multiLevelType w:val="hybridMultilevel"/>
    <w:tmpl w:val="8E0CD34C"/>
    <w:lvl w:ilvl="0" w:tplc="40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313265"/>
    <w:multiLevelType w:val="hybridMultilevel"/>
    <w:tmpl w:val="059EF81A"/>
    <w:lvl w:ilvl="0" w:tplc="40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2E2EB7"/>
    <w:multiLevelType w:val="hybridMultilevel"/>
    <w:tmpl w:val="0D80613E"/>
    <w:lvl w:ilvl="0" w:tplc="42867E7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EB75B3"/>
    <w:multiLevelType w:val="hybridMultilevel"/>
    <w:tmpl w:val="ED187A60"/>
    <w:lvl w:ilvl="0" w:tplc="40090001">
      <w:start w:val="19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B07958"/>
    <w:multiLevelType w:val="hybridMultilevel"/>
    <w:tmpl w:val="1C1244CA"/>
    <w:lvl w:ilvl="0" w:tplc="D1763AB8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11"/>
  </w:num>
  <w:num w:numId="5">
    <w:abstractNumId w:val="13"/>
  </w:num>
  <w:num w:numId="6">
    <w:abstractNumId w:val="3"/>
  </w:num>
  <w:num w:numId="7">
    <w:abstractNumId w:val="14"/>
  </w:num>
  <w:num w:numId="8">
    <w:abstractNumId w:val="9"/>
  </w:num>
  <w:num w:numId="9">
    <w:abstractNumId w:val="12"/>
  </w:num>
  <w:num w:numId="10">
    <w:abstractNumId w:val="18"/>
  </w:num>
  <w:num w:numId="11">
    <w:abstractNumId w:val="7"/>
  </w:num>
  <w:num w:numId="12">
    <w:abstractNumId w:val="15"/>
  </w:num>
  <w:num w:numId="13">
    <w:abstractNumId w:val="6"/>
  </w:num>
  <w:num w:numId="14">
    <w:abstractNumId w:val="2"/>
  </w:num>
  <w:num w:numId="15">
    <w:abstractNumId w:val="8"/>
  </w:num>
  <w:num w:numId="16">
    <w:abstractNumId w:val="16"/>
  </w:num>
  <w:num w:numId="17">
    <w:abstractNumId w:val="17"/>
  </w:num>
  <w:num w:numId="18">
    <w:abstractNumId w:val="10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B87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83933"/>
    <w:rsid w:val="002B2C76"/>
    <w:rsid w:val="002B4549"/>
    <w:rsid w:val="00310F17"/>
    <w:rsid w:val="00322A46"/>
    <w:rsid w:val="003326CB"/>
    <w:rsid w:val="00353B60"/>
    <w:rsid w:val="00354B87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01310"/>
    <w:rsid w:val="00653E17"/>
    <w:rsid w:val="006A08E8"/>
    <w:rsid w:val="006C01A4"/>
    <w:rsid w:val="006C179C"/>
    <w:rsid w:val="006D79A8"/>
    <w:rsid w:val="0072353B"/>
    <w:rsid w:val="007575B6"/>
    <w:rsid w:val="00760C72"/>
    <w:rsid w:val="007B3C81"/>
    <w:rsid w:val="007D67CA"/>
    <w:rsid w:val="007E668F"/>
    <w:rsid w:val="007F5B63"/>
    <w:rsid w:val="00803A0A"/>
    <w:rsid w:val="00846CB9"/>
    <w:rsid w:val="008566AA"/>
    <w:rsid w:val="008662F9"/>
    <w:rsid w:val="008A1E6E"/>
    <w:rsid w:val="008C024F"/>
    <w:rsid w:val="008C2CFC"/>
    <w:rsid w:val="00912DC8"/>
    <w:rsid w:val="009475DC"/>
    <w:rsid w:val="00967B93"/>
    <w:rsid w:val="009D090F"/>
    <w:rsid w:val="009D0EE0"/>
    <w:rsid w:val="00A040C1"/>
    <w:rsid w:val="00A31464"/>
    <w:rsid w:val="00A31B16"/>
    <w:rsid w:val="00A33613"/>
    <w:rsid w:val="00A47A8D"/>
    <w:rsid w:val="00A81C4B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05740"/>
    <w:rsid w:val="00E26AED"/>
    <w:rsid w:val="00E73AB8"/>
    <w:rsid w:val="00E90A60"/>
    <w:rsid w:val="00ED47F7"/>
    <w:rsid w:val="00EE7E09"/>
    <w:rsid w:val="00F0223C"/>
    <w:rsid w:val="00F13467"/>
    <w:rsid w:val="00F3235D"/>
    <w:rsid w:val="00F32393"/>
    <w:rsid w:val="00F878BD"/>
    <w:rsid w:val="00FC7FD2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85DC6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Local\Microsoft\Office\16.0\DTS\en-US%7b15AF4004-9D0F-472B-BCC6-F7A320B86F3F%7d\%7b3D433FE9-BC35-4911-AAA2-8C6F9F247236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{3D433FE9-BC35-4911-AAA2-8C6F9F247236}tf78128832_win32.dotx</Template>
  <TotalTime>0</TotalTime>
  <Pages>2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2022-03-05T13:23:00Z</dcterms:created>
  <dcterms:modified xsi:type="dcterms:W3CDTF">2022-03-05T14:33:00Z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